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36FA" w14:textId="3CB1EF01" w:rsidR="00F41BEE" w:rsidRPr="00B8300E" w:rsidRDefault="00465798" w:rsidP="00465798">
      <w:pPr>
        <w:pStyle w:val="Title"/>
        <w:ind w:left="3240"/>
        <w:rPr>
          <w:sz w:val="40"/>
          <w:szCs w:val="40"/>
        </w:rPr>
      </w:pPr>
      <w:r>
        <w:rPr>
          <w:sz w:val="48"/>
          <w:szCs w:val="48"/>
        </w:rPr>
        <w:t xml:space="preserve">                 </w:t>
      </w:r>
      <w:r w:rsidR="003E6B1B" w:rsidRPr="00B8300E">
        <w:rPr>
          <w:sz w:val="40"/>
          <w:szCs w:val="40"/>
        </w:rPr>
        <w:t>Vedika Jadhav</w:t>
      </w:r>
    </w:p>
    <w:p w14:paraId="534C4EC6" w14:textId="0F3DF51F" w:rsidR="003E6B1B" w:rsidRPr="00465798" w:rsidRDefault="006D3302" w:rsidP="006D3302">
      <w:pPr>
        <w:jc w:val="both"/>
        <w:rPr>
          <w:i/>
          <w:iCs/>
          <w:szCs w:val="20"/>
        </w:rPr>
      </w:pPr>
      <w:r w:rsidRPr="00465798">
        <w:rPr>
          <w:i/>
          <w:iCs/>
          <w:szCs w:val="20"/>
        </w:rPr>
        <w:t xml:space="preserve">                                                               </w:t>
      </w:r>
      <w:r w:rsidR="00465798" w:rsidRPr="00465798">
        <w:rPr>
          <w:i/>
          <w:iCs/>
          <w:szCs w:val="20"/>
        </w:rPr>
        <w:t xml:space="preserve">                       </w:t>
      </w:r>
      <w:r w:rsidRPr="00465798">
        <w:rPr>
          <w:i/>
          <w:iCs/>
          <w:szCs w:val="20"/>
        </w:rPr>
        <w:t xml:space="preserve"> </w:t>
      </w:r>
      <w:r w:rsidR="003E6B1B" w:rsidRPr="00465798">
        <w:rPr>
          <w:i/>
          <w:iCs/>
          <w:szCs w:val="20"/>
        </w:rPr>
        <w:t>Adne Vajreshwari Road,</w:t>
      </w:r>
      <w:r w:rsidRPr="00465798">
        <w:rPr>
          <w:i/>
          <w:iCs/>
          <w:szCs w:val="20"/>
        </w:rPr>
        <w:t xml:space="preserve"> Near Hanuman Mandir</w:t>
      </w:r>
    </w:p>
    <w:p w14:paraId="39E50EB4" w14:textId="4227B612" w:rsidR="003E6B1B" w:rsidRPr="00465798" w:rsidRDefault="003E6B1B" w:rsidP="003E6B1B">
      <w:pPr>
        <w:rPr>
          <w:i/>
          <w:iCs/>
          <w:szCs w:val="20"/>
        </w:rPr>
      </w:pPr>
      <w:r w:rsidRPr="00465798">
        <w:rPr>
          <w:i/>
          <w:iCs/>
          <w:szCs w:val="20"/>
        </w:rPr>
        <w:t xml:space="preserve">         </w:t>
      </w:r>
      <w:r w:rsidR="006D3302" w:rsidRPr="00465798">
        <w:rPr>
          <w:i/>
          <w:iCs/>
          <w:szCs w:val="20"/>
        </w:rPr>
        <w:t xml:space="preserve">                                                                    </w:t>
      </w:r>
      <w:r w:rsidR="00465798" w:rsidRPr="00465798">
        <w:rPr>
          <w:i/>
          <w:iCs/>
          <w:szCs w:val="20"/>
        </w:rPr>
        <w:t xml:space="preserve">        </w:t>
      </w:r>
      <w:r w:rsidR="006D3302" w:rsidRPr="00465798">
        <w:rPr>
          <w:i/>
          <w:iCs/>
          <w:szCs w:val="20"/>
        </w:rPr>
        <w:t xml:space="preserve">  At. </w:t>
      </w:r>
      <w:proofErr w:type="gramStart"/>
      <w:r w:rsidR="006D3302" w:rsidRPr="00465798">
        <w:rPr>
          <w:i/>
          <w:iCs/>
          <w:szCs w:val="20"/>
        </w:rPr>
        <w:t>Adne ,</w:t>
      </w:r>
      <w:proofErr w:type="gramEnd"/>
      <w:r w:rsidR="006D3302" w:rsidRPr="00465798">
        <w:rPr>
          <w:i/>
          <w:iCs/>
          <w:szCs w:val="20"/>
        </w:rPr>
        <w:t xml:space="preserve"> Post. </w:t>
      </w:r>
      <w:proofErr w:type="spellStart"/>
      <w:proofErr w:type="gramStart"/>
      <w:r w:rsidR="006D3302" w:rsidRPr="00465798">
        <w:rPr>
          <w:i/>
          <w:iCs/>
          <w:szCs w:val="20"/>
        </w:rPr>
        <w:t>Bhatane</w:t>
      </w:r>
      <w:proofErr w:type="spellEnd"/>
      <w:r w:rsidR="006D3302" w:rsidRPr="00465798">
        <w:rPr>
          <w:i/>
          <w:iCs/>
          <w:szCs w:val="20"/>
        </w:rPr>
        <w:t xml:space="preserve"> ,</w:t>
      </w:r>
      <w:proofErr w:type="gramEnd"/>
      <w:r w:rsidR="006D3302" w:rsidRPr="00465798">
        <w:rPr>
          <w:i/>
          <w:iCs/>
          <w:szCs w:val="20"/>
        </w:rPr>
        <w:t xml:space="preserve"> </w:t>
      </w:r>
      <w:proofErr w:type="spellStart"/>
      <w:proofErr w:type="gramStart"/>
      <w:r w:rsidR="006D3302" w:rsidRPr="00465798">
        <w:rPr>
          <w:i/>
          <w:iCs/>
          <w:szCs w:val="20"/>
        </w:rPr>
        <w:t>Tal.Vasai</w:t>
      </w:r>
      <w:proofErr w:type="spellEnd"/>
      <w:r w:rsidR="006D3302" w:rsidRPr="00465798">
        <w:rPr>
          <w:i/>
          <w:iCs/>
          <w:szCs w:val="20"/>
        </w:rPr>
        <w:t xml:space="preserve"> ,</w:t>
      </w:r>
      <w:proofErr w:type="gramEnd"/>
      <w:r w:rsidR="006D3302" w:rsidRPr="00465798">
        <w:rPr>
          <w:i/>
          <w:iCs/>
          <w:szCs w:val="20"/>
        </w:rPr>
        <w:t xml:space="preserve"> Dist. Palghar</w:t>
      </w:r>
    </w:p>
    <w:p w14:paraId="60D17359" w14:textId="30B01B94" w:rsidR="003E6B1B" w:rsidRPr="00465798" w:rsidRDefault="006D3302" w:rsidP="003E6B1B">
      <w:pPr>
        <w:rPr>
          <w:i/>
          <w:iCs/>
          <w:szCs w:val="20"/>
        </w:rPr>
      </w:pPr>
      <w:r w:rsidRPr="00465798">
        <w:rPr>
          <w:i/>
          <w:iCs/>
          <w:szCs w:val="20"/>
        </w:rPr>
        <w:t xml:space="preserve">                                                                             </w:t>
      </w:r>
      <w:r w:rsidR="00465798" w:rsidRPr="00465798">
        <w:rPr>
          <w:i/>
          <w:iCs/>
          <w:szCs w:val="20"/>
        </w:rPr>
        <w:t xml:space="preserve">           </w:t>
      </w:r>
      <w:r w:rsidRPr="00465798">
        <w:rPr>
          <w:i/>
          <w:iCs/>
          <w:szCs w:val="20"/>
        </w:rPr>
        <w:t xml:space="preserve">Phone. </w:t>
      </w:r>
      <w:r w:rsidR="00465798" w:rsidRPr="00465798">
        <w:rPr>
          <w:i/>
          <w:iCs/>
          <w:szCs w:val="20"/>
        </w:rPr>
        <w:t>+7820881553</w:t>
      </w:r>
    </w:p>
    <w:p w14:paraId="4F63A75B" w14:textId="39FDADD3" w:rsidR="003E6B1B" w:rsidRPr="00465798" w:rsidRDefault="00465798" w:rsidP="003E6B1B">
      <w:pPr>
        <w:rPr>
          <w:i/>
          <w:iCs/>
          <w:szCs w:val="20"/>
        </w:rPr>
      </w:pPr>
      <w:r w:rsidRPr="00465798">
        <w:rPr>
          <w:i/>
          <w:iCs/>
          <w:szCs w:val="20"/>
        </w:rPr>
        <w:t xml:space="preserve">                                                                                        </w:t>
      </w:r>
      <w:proofErr w:type="gramStart"/>
      <w:r w:rsidRPr="00465798">
        <w:rPr>
          <w:i/>
          <w:iCs/>
          <w:szCs w:val="20"/>
        </w:rPr>
        <w:t>E-mail :</w:t>
      </w:r>
      <w:proofErr w:type="gramEnd"/>
      <w:r w:rsidRPr="00465798">
        <w:rPr>
          <w:i/>
          <w:iCs/>
          <w:szCs w:val="20"/>
        </w:rPr>
        <w:t xml:space="preserve"> vedikajadhav0213@gmail.com</w:t>
      </w:r>
    </w:p>
    <w:p w14:paraId="6326EF92" w14:textId="77777777" w:rsidR="003E6B1B" w:rsidRPr="00465798" w:rsidRDefault="003E6B1B" w:rsidP="003E6B1B">
      <w:pPr>
        <w:rPr>
          <w:i/>
          <w:iCs/>
          <w:szCs w:val="20"/>
        </w:rPr>
      </w:pPr>
    </w:p>
    <w:p w14:paraId="081EFA65" w14:textId="77777777" w:rsidR="003E6B1B" w:rsidRPr="00465798" w:rsidRDefault="003E6B1B" w:rsidP="003E6B1B">
      <w:pPr>
        <w:rPr>
          <w:i/>
          <w:iCs/>
          <w:szCs w:val="20"/>
        </w:rPr>
      </w:pPr>
    </w:p>
    <w:p w14:paraId="29C3F111" w14:textId="77777777" w:rsidR="00F41BEE" w:rsidRPr="00EE23FD" w:rsidRDefault="00B667D6" w:rsidP="006E0605">
      <w:pPr>
        <w:pStyle w:val="Heading1"/>
        <w:rPr>
          <w:color w:val="C00000"/>
        </w:rPr>
      </w:pPr>
      <w:sdt>
        <w:sdtPr>
          <w:rPr>
            <w:color w:val="C00000"/>
          </w:rPr>
          <w:id w:val="-736782104"/>
          <w:placeholder>
            <w:docPart w:val="268B9F70856045E7A4E64B715F593A85"/>
          </w:placeholder>
          <w:temporary/>
          <w:showingPlcHdr/>
          <w15:appearance w15:val="hidden"/>
        </w:sdtPr>
        <w:sdtEndPr/>
        <w:sdtContent>
          <w:r w:rsidR="00F41BEE" w:rsidRPr="00B8300E">
            <w:rPr>
              <w:color w:val="0D0D0D" w:themeColor="text1" w:themeTint="F2"/>
            </w:rPr>
            <w:t>Objective</w:t>
          </w:r>
        </w:sdtContent>
      </w:sdt>
    </w:p>
    <w:p w14:paraId="5D03EA52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4EF6A04B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FDC712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A414120" w14:textId="773C8CD8" w:rsidR="00F41BEE" w:rsidRPr="00BD1D12" w:rsidRDefault="00BD1D12" w:rsidP="009E3475">
      <w:pPr>
        <w:rPr>
          <w:i/>
          <w:iCs/>
          <w:szCs w:val="20"/>
        </w:rPr>
      </w:pPr>
      <w:r w:rsidRPr="00BD1D12">
        <w:rPr>
          <w:i/>
          <w:iCs/>
          <w:szCs w:val="20"/>
        </w:rPr>
        <w:t>“</w:t>
      </w:r>
      <w:r w:rsidRPr="00BD1D12">
        <w:rPr>
          <w:i/>
          <w:iCs/>
          <w:szCs w:val="20"/>
        </w:rPr>
        <w:t>Motivated and hardworking student seeking an entry-level position to utilize my academic knowledge and strong communication skills to contribute to organizational goals."</w:t>
      </w:r>
    </w:p>
    <w:p w14:paraId="346C53B3" w14:textId="77777777" w:rsidR="00003455" w:rsidRPr="00BD1D12" w:rsidRDefault="00003455" w:rsidP="009E3475">
      <w:pPr>
        <w:rPr>
          <w:i/>
          <w:iCs/>
          <w:szCs w:val="20"/>
        </w:rPr>
      </w:pPr>
    </w:p>
    <w:p w14:paraId="3AD3C33C" w14:textId="77777777" w:rsidR="00F41BEE" w:rsidRPr="00EE23FD" w:rsidRDefault="00B667D6" w:rsidP="006E0605">
      <w:pPr>
        <w:pStyle w:val="Heading1"/>
        <w:rPr>
          <w:color w:val="C00000"/>
          <w:szCs w:val="24"/>
        </w:rPr>
      </w:pPr>
      <w:sdt>
        <w:sdtPr>
          <w:rPr>
            <w:color w:val="C00000"/>
            <w:szCs w:val="24"/>
          </w:rPr>
          <w:id w:val="1494989950"/>
          <w:placeholder>
            <w:docPart w:val="11E8E1E4498442ACB4CDA8E052A40D77"/>
          </w:placeholder>
          <w:showingPlcHdr/>
          <w15:appearance w15:val="hidden"/>
        </w:sdtPr>
        <w:sdtEndPr/>
        <w:sdtContent>
          <w:r w:rsidR="00F41BEE" w:rsidRPr="00B8300E">
            <w:rPr>
              <w:color w:val="0D0D0D" w:themeColor="text1" w:themeTint="F2"/>
              <w:szCs w:val="24"/>
            </w:rPr>
            <w:t>Experience</w:t>
          </w:r>
        </w:sdtContent>
      </w:sdt>
    </w:p>
    <w:p w14:paraId="68F59A07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66703D27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CA260E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98375FB" w14:textId="76B7F480" w:rsidR="00003455" w:rsidRDefault="00BD1D12" w:rsidP="00003455">
      <w:pPr>
        <w:rPr>
          <w:b/>
          <w:bCs/>
        </w:rPr>
      </w:pPr>
      <w:r w:rsidRPr="00BD1D12">
        <w:rPr>
          <w:b/>
          <w:bCs/>
        </w:rPr>
        <w:t>F</w:t>
      </w:r>
      <w:r>
        <w:rPr>
          <w:b/>
          <w:bCs/>
        </w:rPr>
        <w:t>RESHERS</w:t>
      </w:r>
    </w:p>
    <w:p w14:paraId="4C61EA9B" w14:textId="77777777" w:rsidR="00BD1D12" w:rsidRPr="00BD1D12" w:rsidRDefault="00BD1D12" w:rsidP="00003455">
      <w:pPr>
        <w:rPr>
          <w:b/>
          <w:bCs/>
        </w:rPr>
      </w:pPr>
    </w:p>
    <w:p w14:paraId="3351ED62" w14:textId="77777777" w:rsidR="00F41BEE" w:rsidRPr="00B8300E" w:rsidRDefault="00B667D6" w:rsidP="006E0605">
      <w:pPr>
        <w:pStyle w:val="Heading1"/>
        <w:rPr>
          <w:color w:val="0D0D0D" w:themeColor="text1" w:themeTint="F2"/>
        </w:rPr>
      </w:pPr>
      <w:sdt>
        <w:sdtPr>
          <w:rPr>
            <w:color w:val="0D0D0D" w:themeColor="text1" w:themeTint="F2"/>
          </w:rPr>
          <w:id w:val="1513793667"/>
          <w:placeholder>
            <w:docPart w:val="ECB3048A96AE4A9D80833243633F8031"/>
          </w:placeholder>
          <w:temporary/>
          <w:showingPlcHdr/>
          <w15:appearance w15:val="hidden"/>
        </w:sdtPr>
        <w:sdtEndPr>
          <w:rPr>
            <w:color w:val="0D0D0D" w:themeColor="text1" w:themeTint="F2"/>
          </w:rPr>
        </w:sdtEndPr>
        <w:sdtContent>
          <w:r w:rsidR="00F41BEE" w:rsidRPr="00B8300E">
            <w:rPr>
              <w:color w:val="0D0D0D" w:themeColor="text1" w:themeTint="F2"/>
            </w:rPr>
            <w:t>Education</w:t>
          </w:r>
        </w:sdtContent>
      </w:sdt>
    </w:p>
    <w:p w14:paraId="690CA237" w14:textId="0ADC965C" w:rsid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453C6E7B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89DA93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19440D77" w14:textId="27ED31AC" w:rsidR="00EE23FD" w:rsidRPr="00EE23FD" w:rsidRDefault="00EE23FD" w:rsidP="00003455">
      <w:pPr>
        <w:spacing w:line="168" w:lineRule="auto"/>
        <w:rPr>
          <w:b/>
          <w:bCs/>
          <w:szCs w:val="20"/>
        </w:rPr>
      </w:pPr>
      <w:r w:rsidRPr="00EE23FD">
        <w:rPr>
          <w:b/>
          <w:bCs/>
          <w:szCs w:val="20"/>
        </w:rPr>
        <w:t>SSC BOARD EXAMINATION (2022-2023)</w:t>
      </w:r>
    </w:p>
    <w:p w14:paraId="467BF726" w14:textId="36CAC549" w:rsidR="00EE23FD" w:rsidRPr="00EE23FD" w:rsidRDefault="00EE23FD" w:rsidP="00003455">
      <w:pPr>
        <w:spacing w:line="168" w:lineRule="auto"/>
        <w:rPr>
          <w:b/>
          <w:bCs/>
          <w:szCs w:val="20"/>
        </w:rPr>
      </w:pPr>
      <w:r w:rsidRPr="00EE23FD">
        <w:rPr>
          <w:b/>
          <w:bCs/>
          <w:szCs w:val="20"/>
        </w:rPr>
        <w:t>HSC BOARD EXAMINATION (2024-2025)</w:t>
      </w:r>
    </w:p>
    <w:p w14:paraId="553450A2" w14:textId="77777777" w:rsidR="00EE23FD" w:rsidRDefault="00EE23FD" w:rsidP="00003455">
      <w:pPr>
        <w:spacing w:line="168" w:lineRule="auto"/>
        <w:rPr>
          <w:sz w:val="10"/>
          <w:szCs w:val="12"/>
        </w:rPr>
      </w:pPr>
    </w:p>
    <w:p w14:paraId="71EB0269" w14:textId="77777777" w:rsidR="00EE23FD" w:rsidRPr="00003455" w:rsidRDefault="00EE23FD" w:rsidP="00003455">
      <w:pPr>
        <w:spacing w:line="168" w:lineRule="auto"/>
        <w:rPr>
          <w:sz w:val="10"/>
          <w:szCs w:val="12"/>
        </w:rPr>
      </w:pPr>
    </w:p>
    <w:p w14:paraId="4E6B58E8" w14:textId="4B01548D" w:rsidR="00F41BEE" w:rsidRPr="00B8300E" w:rsidRDefault="00B8300E" w:rsidP="00D52131">
      <w:pPr>
        <w:pStyle w:val="Heading1"/>
        <w:rPr>
          <w:color w:val="0D0D0D" w:themeColor="text1" w:themeTint="F2"/>
        </w:rPr>
      </w:pPr>
      <w:r>
        <w:rPr>
          <w:color w:val="0D0D0D" w:themeColor="text1" w:themeTint="F2"/>
        </w:rPr>
        <w:t>Skills</w:t>
      </w:r>
    </w:p>
    <w:p w14:paraId="073E941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3A67424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8F363F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6C4586E" w14:textId="4150A8C3" w:rsidR="00F41BEE" w:rsidRDefault="00EE23FD" w:rsidP="00F37140">
      <w:pPr>
        <w:pStyle w:val="ListBullet"/>
      </w:pPr>
      <w:r>
        <w:t>Basic Knowledge of Computer System and Software</w:t>
      </w:r>
    </w:p>
    <w:p w14:paraId="3581232B" w14:textId="04FBB0BA" w:rsidR="00F41BEE" w:rsidRDefault="00EE23FD" w:rsidP="00F37140">
      <w:pPr>
        <w:pStyle w:val="ListBullet"/>
      </w:pPr>
      <w:r>
        <w:t xml:space="preserve">Skilled using Microsoft Office </w:t>
      </w:r>
      <w:proofErr w:type="gramStart"/>
      <w:r>
        <w:t>( Word</w:t>
      </w:r>
      <w:proofErr w:type="gramEnd"/>
      <w:r>
        <w:t xml:space="preserve"> , </w:t>
      </w:r>
      <w:proofErr w:type="gramStart"/>
      <w:r>
        <w:t>Excel ,</w:t>
      </w:r>
      <w:proofErr w:type="gramEnd"/>
      <w:r>
        <w:t xml:space="preserve"> </w:t>
      </w:r>
      <w:proofErr w:type="spellStart"/>
      <w:proofErr w:type="gramStart"/>
      <w:r>
        <w:t>Powerpoint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etc</w:t>
      </w:r>
      <w:proofErr w:type="spellEnd"/>
      <w:r>
        <w:t>)</w:t>
      </w:r>
    </w:p>
    <w:p w14:paraId="362EECBB" w14:textId="43F8CFD2" w:rsidR="00F41BEE" w:rsidRDefault="00EE23FD" w:rsidP="00F37140">
      <w:pPr>
        <w:pStyle w:val="ListBullet"/>
      </w:pPr>
      <w:r>
        <w:t>Problem Solving</w:t>
      </w:r>
    </w:p>
    <w:p w14:paraId="413CA00B" w14:textId="7D4907B0" w:rsidR="00F41BEE" w:rsidRDefault="00F41BEE" w:rsidP="00EE23FD">
      <w:pPr>
        <w:pStyle w:val="ListBullet"/>
        <w:numPr>
          <w:ilvl w:val="0"/>
          <w:numId w:val="0"/>
        </w:numPr>
        <w:ind w:left="288"/>
      </w:pPr>
    </w:p>
    <w:p w14:paraId="10BE3B0F" w14:textId="6CEC5722" w:rsidR="00EE23FD" w:rsidRPr="00EE23FD" w:rsidRDefault="00EE23FD" w:rsidP="00EE23FD">
      <w:pPr>
        <w:tabs>
          <w:tab w:val="left" w:pos="2503"/>
        </w:tabs>
      </w:pPr>
      <w:r>
        <w:tab/>
      </w:r>
    </w:p>
    <w:sectPr w:rsidR="00EE23FD" w:rsidRPr="00EE23FD" w:rsidSect="00ED59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A72AE" w14:textId="77777777" w:rsidR="00B667D6" w:rsidRDefault="00B667D6">
      <w:pPr>
        <w:spacing w:after="0"/>
      </w:pPr>
      <w:r>
        <w:separator/>
      </w:r>
    </w:p>
  </w:endnote>
  <w:endnote w:type="continuationSeparator" w:id="0">
    <w:p w14:paraId="43FD36E0" w14:textId="77777777" w:rsidR="00B667D6" w:rsidRDefault="00B667D6">
      <w:pPr>
        <w:spacing w:after="0"/>
      </w:pPr>
      <w:r>
        <w:continuationSeparator/>
      </w:r>
    </w:p>
  </w:endnote>
  <w:endnote w:type="continuationNotice" w:id="1">
    <w:p w14:paraId="7BEE8FBC" w14:textId="77777777" w:rsidR="00B667D6" w:rsidRDefault="00B667D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F0E7D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16D3B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186D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AA7BB" w14:textId="77777777" w:rsidR="00B667D6" w:rsidRDefault="00B667D6">
      <w:pPr>
        <w:spacing w:after="0"/>
      </w:pPr>
      <w:r>
        <w:separator/>
      </w:r>
    </w:p>
  </w:footnote>
  <w:footnote w:type="continuationSeparator" w:id="0">
    <w:p w14:paraId="59293C2A" w14:textId="77777777" w:rsidR="00B667D6" w:rsidRDefault="00B667D6">
      <w:pPr>
        <w:spacing w:after="0"/>
      </w:pPr>
      <w:r>
        <w:continuationSeparator/>
      </w:r>
    </w:p>
  </w:footnote>
  <w:footnote w:type="continuationNotice" w:id="1">
    <w:p w14:paraId="025F7908" w14:textId="77777777" w:rsidR="00B667D6" w:rsidRDefault="00B667D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FC528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D12F2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F3E5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42C006E"/>
    <w:multiLevelType w:val="hybridMultilevel"/>
    <w:tmpl w:val="59E414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D9615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77C197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8453707"/>
    <w:multiLevelType w:val="hybridMultilevel"/>
    <w:tmpl w:val="68EC96DC"/>
    <w:lvl w:ilvl="0" w:tplc="4009000B">
      <w:start w:val="1"/>
      <w:numFmt w:val="bullet"/>
      <w:lvlText w:val=""/>
      <w:lvlJc w:val="left"/>
      <w:pPr>
        <w:ind w:left="63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4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2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9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6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3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084" w:hanging="360"/>
      </w:pPr>
      <w:rPr>
        <w:rFonts w:ascii="Wingdings" w:hAnsi="Wingdings" w:hint="default"/>
      </w:rPr>
    </w:lvl>
  </w:abstractNum>
  <w:abstractNum w:abstractNumId="14" w15:restartNumberingAfterBreak="0">
    <w:nsid w:val="1CBF11C2"/>
    <w:multiLevelType w:val="hybridMultilevel"/>
    <w:tmpl w:val="E3527FBE"/>
    <w:lvl w:ilvl="0" w:tplc="4009000B">
      <w:start w:val="1"/>
      <w:numFmt w:val="bullet"/>
      <w:lvlText w:val=""/>
      <w:lvlJc w:val="left"/>
      <w:pPr>
        <w:ind w:left="643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192" w:hanging="360"/>
      </w:pPr>
      <w:rPr>
        <w:rFonts w:ascii="Wingdings" w:hAnsi="Wingdings" w:hint="default"/>
      </w:rPr>
    </w:lvl>
  </w:abstractNum>
  <w:abstractNum w:abstractNumId="15" w15:restartNumberingAfterBreak="0">
    <w:nsid w:val="22CE7F3B"/>
    <w:multiLevelType w:val="hybridMultilevel"/>
    <w:tmpl w:val="C0E25842"/>
    <w:lvl w:ilvl="0" w:tplc="4009000B">
      <w:start w:val="1"/>
      <w:numFmt w:val="bullet"/>
      <w:lvlText w:val=""/>
      <w:lvlJc w:val="left"/>
      <w:pPr>
        <w:ind w:left="57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484" w:hanging="360"/>
      </w:pPr>
      <w:rPr>
        <w:rFonts w:ascii="Wingdings" w:hAnsi="Wingdings" w:hint="default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3F444ADF"/>
    <w:multiLevelType w:val="hybridMultilevel"/>
    <w:tmpl w:val="1ADE07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B0D65"/>
    <w:multiLevelType w:val="hybridMultilevel"/>
    <w:tmpl w:val="2D7AF14E"/>
    <w:lvl w:ilvl="0" w:tplc="40090009">
      <w:start w:val="1"/>
      <w:numFmt w:val="bullet"/>
      <w:lvlText w:val=""/>
      <w:lvlJc w:val="left"/>
      <w:pPr>
        <w:ind w:left="56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7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2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9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6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376" w:hanging="360"/>
      </w:pPr>
      <w:rPr>
        <w:rFonts w:ascii="Wingdings" w:hAnsi="Wingdings" w:hint="default"/>
      </w:rPr>
    </w:lvl>
  </w:abstractNum>
  <w:abstractNum w:abstractNumId="19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925D88"/>
    <w:multiLevelType w:val="hybridMultilevel"/>
    <w:tmpl w:val="DCC869CA"/>
    <w:lvl w:ilvl="0" w:tplc="4009000B">
      <w:start w:val="1"/>
      <w:numFmt w:val="bullet"/>
      <w:lvlText w:val=""/>
      <w:lvlJc w:val="left"/>
      <w:pPr>
        <w:ind w:left="4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04" w:hanging="360"/>
      </w:pPr>
      <w:rPr>
        <w:rFonts w:ascii="Wingdings" w:hAnsi="Wingdings" w:hint="default"/>
      </w:rPr>
    </w:lvl>
  </w:abstractNum>
  <w:abstractNum w:abstractNumId="21" w15:restartNumberingAfterBreak="0">
    <w:nsid w:val="57202F05"/>
    <w:multiLevelType w:val="hybridMultilevel"/>
    <w:tmpl w:val="00005F4C"/>
    <w:lvl w:ilvl="0" w:tplc="4009000B">
      <w:start w:val="1"/>
      <w:numFmt w:val="bullet"/>
      <w:lvlText w:val=""/>
      <w:lvlJc w:val="left"/>
      <w:pPr>
        <w:ind w:left="5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2" w15:restartNumberingAfterBreak="0">
    <w:nsid w:val="581733E0"/>
    <w:multiLevelType w:val="multilevel"/>
    <w:tmpl w:val="A622DFD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65EB367B"/>
    <w:multiLevelType w:val="hybridMultilevel"/>
    <w:tmpl w:val="933A8FAA"/>
    <w:lvl w:ilvl="0" w:tplc="4009000B">
      <w:start w:val="1"/>
      <w:numFmt w:val="bullet"/>
      <w:lvlText w:val=""/>
      <w:lvlJc w:val="left"/>
      <w:pPr>
        <w:ind w:left="57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472" w:hanging="360"/>
      </w:pPr>
      <w:rPr>
        <w:rFonts w:ascii="Wingdings" w:hAnsi="Wingdings" w:hint="default"/>
      </w:rPr>
    </w:lvl>
  </w:abstractNum>
  <w:abstractNum w:abstractNumId="24" w15:restartNumberingAfterBreak="0">
    <w:nsid w:val="68FB3267"/>
    <w:multiLevelType w:val="hybridMultilevel"/>
    <w:tmpl w:val="C6A6717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CB4143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6F6F35A3"/>
    <w:multiLevelType w:val="hybridMultilevel"/>
    <w:tmpl w:val="EB56E936"/>
    <w:lvl w:ilvl="0" w:tplc="4009000B">
      <w:start w:val="1"/>
      <w:numFmt w:val="bullet"/>
      <w:lvlText w:val=""/>
      <w:lvlJc w:val="left"/>
      <w:pPr>
        <w:ind w:left="5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7" w15:restartNumberingAfterBreak="0">
    <w:nsid w:val="6F8A4A94"/>
    <w:multiLevelType w:val="hybridMultilevel"/>
    <w:tmpl w:val="977AA506"/>
    <w:lvl w:ilvl="0" w:tplc="4009000B">
      <w:start w:val="1"/>
      <w:numFmt w:val="bullet"/>
      <w:lvlText w:val=""/>
      <w:lvlJc w:val="left"/>
      <w:pPr>
        <w:ind w:left="64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28" w:hanging="360"/>
      </w:pPr>
      <w:rPr>
        <w:rFonts w:ascii="Wingdings" w:hAnsi="Wingdings" w:hint="default"/>
      </w:rPr>
    </w:lvl>
  </w:abstractNum>
  <w:abstractNum w:abstractNumId="28" w15:restartNumberingAfterBreak="0">
    <w:nsid w:val="72AE54C3"/>
    <w:multiLevelType w:val="hybridMultilevel"/>
    <w:tmpl w:val="E2B04018"/>
    <w:lvl w:ilvl="0" w:tplc="4009000B">
      <w:start w:val="1"/>
      <w:numFmt w:val="bullet"/>
      <w:lvlText w:val=""/>
      <w:lvlJc w:val="left"/>
      <w:pPr>
        <w:ind w:left="47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88" w:hanging="360"/>
      </w:pPr>
      <w:rPr>
        <w:rFonts w:ascii="Wingdings" w:hAnsi="Wingdings" w:hint="default"/>
      </w:rPr>
    </w:lvl>
  </w:abstractNum>
  <w:abstractNum w:abstractNumId="29" w15:restartNumberingAfterBreak="0">
    <w:nsid w:val="7AAD026E"/>
    <w:multiLevelType w:val="hybridMultilevel"/>
    <w:tmpl w:val="E6503F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35CD7"/>
    <w:multiLevelType w:val="hybridMultilevel"/>
    <w:tmpl w:val="E368CAB2"/>
    <w:lvl w:ilvl="0" w:tplc="4009000B">
      <w:start w:val="1"/>
      <w:numFmt w:val="bullet"/>
      <w:lvlText w:val=""/>
      <w:lvlJc w:val="left"/>
      <w:pPr>
        <w:ind w:left="63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4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2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9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6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3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084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6"/>
  </w:num>
  <w:num w:numId="15" w16cid:durableId="94441604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9"/>
  </w:num>
  <w:num w:numId="20" w16cid:durableId="1427993900">
    <w:abstractNumId w:val="29"/>
  </w:num>
  <w:num w:numId="21" w16cid:durableId="535238967">
    <w:abstractNumId w:val="10"/>
  </w:num>
  <w:num w:numId="22" w16cid:durableId="2080520191">
    <w:abstractNumId w:val="24"/>
  </w:num>
  <w:num w:numId="23" w16cid:durableId="1547792196">
    <w:abstractNumId w:val="23"/>
  </w:num>
  <w:num w:numId="24" w16cid:durableId="1780491723">
    <w:abstractNumId w:val="15"/>
  </w:num>
  <w:num w:numId="25" w16cid:durableId="939724972">
    <w:abstractNumId w:val="17"/>
  </w:num>
  <w:num w:numId="26" w16cid:durableId="391387165">
    <w:abstractNumId w:val="21"/>
  </w:num>
  <w:num w:numId="27" w16cid:durableId="1272469812">
    <w:abstractNumId w:val="28"/>
  </w:num>
  <w:num w:numId="28" w16cid:durableId="1912504222">
    <w:abstractNumId w:val="14"/>
  </w:num>
  <w:num w:numId="29" w16cid:durableId="1771196547">
    <w:abstractNumId w:val="27"/>
  </w:num>
  <w:num w:numId="30" w16cid:durableId="684677308">
    <w:abstractNumId w:val="30"/>
  </w:num>
  <w:num w:numId="31" w16cid:durableId="1027945538">
    <w:abstractNumId w:val="13"/>
  </w:num>
  <w:num w:numId="32" w16cid:durableId="1997033336">
    <w:abstractNumId w:val="26"/>
  </w:num>
  <w:num w:numId="33" w16cid:durableId="1813591732">
    <w:abstractNumId w:val="20"/>
  </w:num>
  <w:num w:numId="34" w16cid:durableId="823929842">
    <w:abstractNumId w:val="12"/>
  </w:num>
  <w:num w:numId="35" w16cid:durableId="797648269">
    <w:abstractNumId w:val="18"/>
  </w:num>
  <w:num w:numId="36" w16cid:durableId="1517503154">
    <w:abstractNumId w:val="22"/>
  </w:num>
  <w:num w:numId="37" w16cid:durableId="180047542">
    <w:abstractNumId w:val="25"/>
  </w:num>
  <w:num w:numId="38" w16cid:durableId="7995000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1B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62033"/>
    <w:rsid w:val="00271453"/>
    <w:rsid w:val="00276E4F"/>
    <w:rsid w:val="00295104"/>
    <w:rsid w:val="002C0DDD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E6B1B"/>
    <w:rsid w:val="003F19B9"/>
    <w:rsid w:val="00400FD0"/>
    <w:rsid w:val="0040118E"/>
    <w:rsid w:val="00420DE9"/>
    <w:rsid w:val="00433CD1"/>
    <w:rsid w:val="00445933"/>
    <w:rsid w:val="004476A1"/>
    <w:rsid w:val="004476B0"/>
    <w:rsid w:val="00465798"/>
    <w:rsid w:val="004A4BFA"/>
    <w:rsid w:val="004D433E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0169"/>
    <w:rsid w:val="00602671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D3302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667D6"/>
    <w:rsid w:val="00B769EE"/>
    <w:rsid w:val="00B8300E"/>
    <w:rsid w:val="00B8342B"/>
    <w:rsid w:val="00B86516"/>
    <w:rsid w:val="00BB273E"/>
    <w:rsid w:val="00BD1D12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1047"/>
    <w:rsid w:val="00E726F0"/>
    <w:rsid w:val="00EA2B92"/>
    <w:rsid w:val="00EC12CE"/>
    <w:rsid w:val="00ED598E"/>
    <w:rsid w:val="00ED7FEB"/>
    <w:rsid w:val="00EE23FD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D7B0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dika\AppData\Local\Microsoft\Office\16.0\DTS\en-IN%7b1137C06B-63CD-4C91-8DCB-83EAAD4FFE91%7d\%7b604DB082-6719-4833-8E1D-A9BCE1170FCB%7dTFa6ce606f-4d1b-45e4-9923-de33195f45da1e80e27c_win32-4dbc703512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8B9F70856045E7A4E64B715F593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72121-89E2-4A01-8944-A4E3DC095A74}"/>
      </w:docPartPr>
      <w:docPartBody>
        <w:p w:rsidR="008211DB" w:rsidRDefault="008211DB">
          <w:pPr>
            <w:pStyle w:val="268B9F70856045E7A4E64B715F593A85"/>
          </w:pPr>
          <w:r>
            <w:t>Objective</w:t>
          </w:r>
        </w:p>
      </w:docPartBody>
    </w:docPart>
    <w:docPart>
      <w:docPartPr>
        <w:name w:val="11E8E1E4498442ACB4CDA8E052A40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4AA3C-C49E-4E5E-BD24-DC02CCEA2CE5}"/>
      </w:docPartPr>
      <w:docPartBody>
        <w:p w:rsidR="008211DB" w:rsidRDefault="008211DB">
          <w:pPr>
            <w:pStyle w:val="11E8E1E4498442ACB4CDA8E052A40D77"/>
          </w:pPr>
          <w:r>
            <w:t>Experience</w:t>
          </w:r>
        </w:p>
      </w:docPartBody>
    </w:docPart>
    <w:docPart>
      <w:docPartPr>
        <w:name w:val="ECB3048A96AE4A9D80833243633F8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FB7FF-589D-4573-90A3-EF7EB37C434B}"/>
      </w:docPartPr>
      <w:docPartBody>
        <w:p w:rsidR="008211DB" w:rsidRDefault="008211DB">
          <w:pPr>
            <w:pStyle w:val="ECB3048A96AE4A9D80833243633F8031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DB"/>
    <w:rsid w:val="00600169"/>
    <w:rsid w:val="008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84B977220D4FCBA448F5501A4FE8C0">
    <w:name w:val="F784B977220D4FCBA448F5501A4FE8C0"/>
  </w:style>
  <w:style w:type="paragraph" w:customStyle="1" w:styleId="7AA8FBF4A11341ECBEEF3270873889E3">
    <w:name w:val="7AA8FBF4A11341ECBEEF3270873889E3"/>
  </w:style>
  <w:style w:type="paragraph" w:customStyle="1" w:styleId="B38C310514FA4CC2BD49C43563FD464D">
    <w:name w:val="B38C310514FA4CC2BD49C43563FD464D"/>
  </w:style>
  <w:style w:type="paragraph" w:customStyle="1" w:styleId="F7FE34DAD7244063A3D93DE0A86B575F">
    <w:name w:val="F7FE34DAD7244063A3D93DE0A86B575F"/>
  </w:style>
  <w:style w:type="paragraph" w:customStyle="1" w:styleId="B8B0A324375E4D388D1F751E82163096">
    <w:name w:val="B8B0A324375E4D388D1F751E82163096"/>
  </w:style>
  <w:style w:type="paragraph" w:customStyle="1" w:styleId="268B9F70856045E7A4E64B715F593A85">
    <w:name w:val="268B9F70856045E7A4E64B715F593A85"/>
  </w:style>
  <w:style w:type="paragraph" w:customStyle="1" w:styleId="39DD487BBF2F47AA96F31E44D5AC5281">
    <w:name w:val="39DD487BBF2F47AA96F31E44D5AC5281"/>
  </w:style>
  <w:style w:type="paragraph" w:customStyle="1" w:styleId="11E8E1E4498442ACB4CDA8E052A40D77">
    <w:name w:val="11E8E1E4498442ACB4CDA8E052A40D77"/>
  </w:style>
  <w:style w:type="paragraph" w:customStyle="1" w:styleId="EE10B8BBF2134BEC818AEE00FB6F4351">
    <w:name w:val="EE10B8BBF2134BEC818AEE00FB6F4351"/>
  </w:style>
  <w:style w:type="paragraph" w:customStyle="1" w:styleId="C3D8B066F6034A2AA163532644D62F18">
    <w:name w:val="C3D8B066F6034A2AA163532644D62F18"/>
  </w:style>
  <w:style w:type="paragraph" w:customStyle="1" w:styleId="15CC2055BE0E4C0EBDF97137203276FF">
    <w:name w:val="15CC2055BE0E4C0EBDF97137203276FF"/>
  </w:style>
  <w:style w:type="paragraph" w:customStyle="1" w:styleId="18674477302D47698BDA6A067A5C5B3F">
    <w:name w:val="18674477302D47698BDA6A067A5C5B3F"/>
  </w:style>
  <w:style w:type="paragraph" w:customStyle="1" w:styleId="1CCC37286E4849C19E472B7D3F462E96">
    <w:name w:val="1CCC37286E4849C19E472B7D3F462E96"/>
  </w:style>
  <w:style w:type="paragraph" w:customStyle="1" w:styleId="A216A70C8E144B979326AF0BC0358BB6">
    <w:name w:val="A216A70C8E144B979326AF0BC0358BB6"/>
  </w:style>
  <w:style w:type="paragraph" w:customStyle="1" w:styleId="D2077B1C7BB14C9DAED6F68DD27EB1C9">
    <w:name w:val="D2077B1C7BB14C9DAED6F68DD27EB1C9"/>
  </w:style>
  <w:style w:type="paragraph" w:customStyle="1" w:styleId="8395CDFAD8844D5A85252B22D80FE0EE">
    <w:name w:val="8395CDFAD8844D5A85252B22D80FE0EE"/>
  </w:style>
  <w:style w:type="paragraph" w:customStyle="1" w:styleId="A79ADEC00C7641A89A5795E8718BDCAA">
    <w:name w:val="A79ADEC00C7641A89A5795E8718BDCAA"/>
  </w:style>
  <w:style w:type="paragraph" w:customStyle="1" w:styleId="ED82ACBDE4F64E3E907B7C850A1A23A1">
    <w:name w:val="ED82ACBDE4F64E3E907B7C850A1A23A1"/>
  </w:style>
  <w:style w:type="paragraph" w:customStyle="1" w:styleId="464F9B29B4304779B7B0F0C7DAD04C7B">
    <w:name w:val="464F9B29B4304779B7B0F0C7DAD04C7B"/>
  </w:style>
  <w:style w:type="paragraph" w:customStyle="1" w:styleId="92BA135EBB364D9EB881136E53496041">
    <w:name w:val="92BA135EBB364D9EB881136E53496041"/>
  </w:style>
  <w:style w:type="paragraph" w:customStyle="1" w:styleId="ECB3048A96AE4A9D80833243633F8031">
    <w:name w:val="ECB3048A96AE4A9D80833243633F8031"/>
  </w:style>
  <w:style w:type="paragraph" w:customStyle="1" w:styleId="B6B96B46613D471AB84D314953CBA32E">
    <w:name w:val="B6B96B46613D471AB84D314953CBA32E"/>
  </w:style>
  <w:style w:type="paragraph" w:customStyle="1" w:styleId="7BB28A5938224030A9B20BF3CD8F6925">
    <w:name w:val="7BB28A5938224030A9B20BF3CD8F6925"/>
  </w:style>
  <w:style w:type="paragraph" w:customStyle="1" w:styleId="F4B6A7333C0B414089E6EC1B26E938C1">
    <w:name w:val="F4B6A7333C0B414089E6EC1B26E938C1"/>
  </w:style>
  <w:style w:type="paragraph" w:customStyle="1" w:styleId="815FED56169A4A46A32690B92E6625CE">
    <w:name w:val="815FED56169A4A46A32690B92E6625CE"/>
  </w:style>
  <w:style w:type="paragraph" w:customStyle="1" w:styleId="A0E4657E828249F7AE6A7FE02AFB7641">
    <w:name w:val="A0E4657E828249F7AE6A7FE02AFB7641"/>
  </w:style>
  <w:style w:type="paragraph" w:customStyle="1" w:styleId="FB57719788834140ABE71EE4210D9C03">
    <w:name w:val="FB57719788834140ABE71EE4210D9C03"/>
  </w:style>
  <w:style w:type="paragraph" w:customStyle="1" w:styleId="4A94C656CA6341DFB161648942D8DC8E">
    <w:name w:val="4A94C656CA6341DFB161648942D8DC8E"/>
  </w:style>
  <w:style w:type="paragraph" w:customStyle="1" w:styleId="0A3D9B4BB78144A9A28715ADD09DE934">
    <w:name w:val="0A3D9B4BB78144A9A28715ADD09DE934"/>
  </w:style>
  <w:style w:type="paragraph" w:customStyle="1" w:styleId="3F262FA0B54E45AE8E193DFA28C4D98C">
    <w:name w:val="3F262FA0B54E45AE8E193DFA28C4D98C"/>
  </w:style>
  <w:style w:type="paragraph" w:customStyle="1" w:styleId="49B9595893FA41C2BD2FA13F62B554D5">
    <w:name w:val="49B9595893FA41C2BD2FA13F62B554D5"/>
  </w:style>
  <w:style w:type="paragraph" w:customStyle="1" w:styleId="4E5CD2FA27C94BCBAAA7D6638B4B71CD">
    <w:name w:val="4E5CD2FA27C94BCBAAA7D6638B4B71CD"/>
  </w:style>
  <w:style w:type="paragraph" w:customStyle="1" w:styleId="4C5180AAEE8144EFA1D71272B3C4BB6A">
    <w:name w:val="4C5180AAEE8144EFA1D71272B3C4BB6A"/>
  </w:style>
  <w:style w:type="paragraph" w:customStyle="1" w:styleId="05AB8387D04540718597BCA5539BC4AD">
    <w:name w:val="05AB8387D04540718597BCA5539BC4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{604DB082-6719-4833-8E1D-A9BCE1170FCB}TFa6ce606f-4d1b-45e4-9923-de33195f45da1e80e27c_win32-4dbc70351281</Template>
  <TotalTime>0</TotalTime>
  <Pages>1</Pages>
  <Words>131</Words>
  <Characters>841</Characters>
  <Application>Microsoft Office Word</Application>
  <DocSecurity>0</DocSecurity>
  <Lines>49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2026-03-06T15:25:00Z</dcterms:created>
  <dcterms:modified xsi:type="dcterms:W3CDTF">2026-03-06T17:03:00Z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